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/>
        <w:jc w:val="center"/>
        <w:rPr>
          <w:rFonts w:ascii="Calibri" w:hAnsi="Calibri"/>
          <w:b/>
          <w:sz w:val="30"/>
          <w:lang w:eastAsia="zh-CN"/>
        </w:rPr>
      </w:pPr>
      <w:r>
        <w:rPr>
          <w:rFonts w:hint="eastAsia" w:ascii="Calibri" w:hAnsi="Calibri"/>
          <w:b/>
          <w:sz w:val="30"/>
          <w:lang w:eastAsia="zh-CN"/>
        </w:rPr>
        <w:t>实验</w:t>
      </w:r>
      <w:r>
        <w:rPr>
          <w:rFonts w:ascii="Calibri" w:hAnsi="Calibri"/>
          <w:b/>
          <w:sz w:val="30"/>
          <w:lang w:eastAsia="zh-CN"/>
        </w:rPr>
        <w:t xml:space="preserve">4 – </w:t>
      </w:r>
      <w:r>
        <w:rPr>
          <w:rFonts w:hint="eastAsia" w:ascii="Calibri" w:hAnsi="Calibri"/>
          <w:b/>
          <w:sz w:val="30"/>
          <w:lang w:eastAsia="zh-CN"/>
        </w:rPr>
        <w:t>变异测试</w:t>
      </w:r>
    </w:p>
    <w:p>
      <w:pPr>
        <w:spacing w:before="0" w:after="0"/>
        <w:jc w:val="center"/>
        <w:rPr>
          <w:rFonts w:ascii="Calibri" w:hAnsi="Calibri" w:cs="Arial"/>
          <w:color w:val="000000"/>
          <w:sz w:val="24"/>
          <w:lang w:eastAsia="zh-CN"/>
        </w:rPr>
      </w:pPr>
    </w:p>
    <w:p>
      <w:pPr>
        <w:spacing w:before="0" w:after="0"/>
        <w:jc w:val="center"/>
        <w:rPr>
          <w:rFonts w:ascii="Calibri" w:hAnsi="Calibri" w:cs="Arial"/>
          <w:sz w:val="22"/>
          <w:lang w:eastAsia="zh-CN"/>
        </w:rPr>
      </w:pPr>
      <w:r>
        <w:rPr>
          <w:rFonts w:hint="eastAsia" w:ascii="Calibri" w:hAnsi="Calibri" w:cs="Arial"/>
          <w:sz w:val="22"/>
          <w:lang w:eastAsia="zh-CN"/>
        </w:rPr>
        <w:t>学号</w:t>
      </w:r>
      <w:r>
        <w:rPr>
          <w:rFonts w:ascii="Calibri" w:hAnsi="Calibri" w:cs="Arial"/>
          <w:sz w:val="22"/>
          <w:lang w:eastAsia="zh-CN"/>
        </w:rPr>
        <w:t xml:space="preserve">:  </w:t>
      </w:r>
      <w:r>
        <w:rPr>
          <w:rFonts w:hint="eastAsia" w:ascii="Calibri" w:hAnsi="Calibri" w:cs="Arial"/>
          <w:sz w:val="22"/>
          <w:lang w:val="en-US" w:eastAsia="zh-CN"/>
        </w:rPr>
        <w:t>2017141463145</w:t>
      </w:r>
      <w:r>
        <w:rPr>
          <w:rFonts w:ascii="Calibri" w:hAnsi="Calibri" w:cs="Arial"/>
          <w:sz w:val="22"/>
          <w:lang w:eastAsia="zh-CN"/>
        </w:rPr>
        <w:t xml:space="preserve">          </w:t>
      </w:r>
      <w:r>
        <w:rPr>
          <w:rFonts w:hint="eastAsia" w:ascii="Calibri" w:hAnsi="Calibri" w:cs="Arial"/>
          <w:sz w:val="22"/>
          <w:lang w:eastAsia="zh-CN"/>
        </w:rPr>
        <w:t>姓名</w:t>
      </w:r>
      <w:r>
        <w:rPr>
          <w:rFonts w:ascii="Calibri" w:hAnsi="Calibri" w:cs="Arial"/>
          <w:sz w:val="22"/>
          <w:lang w:eastAsia="zh-CN"/>
        </w:rPr>
        <w:t xml:space="preserve">:  </w:t>
      </w:r>
      <w:r>
        <w:rPr>
          <w:rFonts w:hint="eastAsia" w:ascii="Calibri" w:hAnsi="Calibri" w:cs="Arial"/>
          <w:sz w:val="22"/>
          <w:lang w:eastAsia="zh-CN"/>
        </w:rPr>
        <w:t>龙行超</w:t>
      </w:r>
      <w:r>
        <w:rPr>
          <w:rFonts w:ascii="Calibri" w:hAnsi="Calibri" w:cs="Arial"/>
          <w:sz w:val="22"/>
          <w:lang w:eastAsia="zh-CN"/>
        </w:rPr>
        <w:t xml:space="preserve">             </w:t>
      </w:r>
    </w:p>
    <w:p>
      <w:pPr>
        <w:wordWrap w:val="0"/>
        <w:spacing w:before="0" w:after="0"/>
        <w:jc w:val="right"/>
        <w:rPr>
          <w:rFonts w:ascii="Calibri" w:hAnsi="Calibri" w:cs="Arial"/>
          <w:sz w:val="24"/>
        </w:rPr>
      </w:pPr>
      <w:r>
        <w:rPr>
          <w:rFonts w:hint="eastAsia" w:ascii="Calibri" w:hAnsi="Calibri" w:cs="Arial"/>
          <w:sz w:val="24"/>
          <w:lang w:eastAsia="zh-CN"/>
        </w:rPr>
        <w:t>分数：</w:t>
      </w:r>
      <w:r>
        <w:rPr>
          <w:rFonts w:ascii="Calibri" w:hAnsi="Calibri" w:cs="Arial"/>
          <w:sz w:val="24"/>
          <w:lang w:eastAsia="zh-CN"/>
        </w:rPr>
        <w:t xml:space="preserve">        </w:t>
      </w:r>
    </w:p>
    <w:p>
      <w:pPr>
        <w:spacing w:before="0" w:after="0"/>
        <w:jc w:val="center"/>
        <w:rPr>
          <w:rFonts w:ascii="Calibri" w:hAnsi="Calibri" w:cs="Arial"/>
          <w:sz w:val="22"/>
        </w:rPr>
      </w:pP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引言（5分）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异测试：在细节方面对源程序进行改动的软件测试方法。这些改动就被称之为变异操作，这些操作可以是：模拟典型的应用程序错误，例如大于等于少写了等于；还能是强制的产生有效测试，例如是每个表达式都等于</w:t>
      </w:r>
      <w:r>
        <w:rPr>
          <w:rFonts w:hint="eastAsia"/>
          <w:lang w:val="en-US" w:eastAsia="zh-CN"/>
        </w:rPr>
        <w:t>0。变异操作的目的是：帮助测试者发现有效地测试或者定位测试数据的弱点。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变异算子：在符合语法规则前提下， 变异算子定义了从原有程序生成差别极小程序（即变异体） 的转换规则。例如一个典型的算子将“+”操作符号变异为“-”操作符，那么被测试的程序中表达式a+b&gt;c执行该变异算子之后，将会变为a-b&gt;c。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一阶变异体：原有程序p上执行单一变异算子并形成变异体p1，则称p1为p的一阶变异体。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高阶变异体：原有程序p上依次执行多次变异算子并形成变异体p1，则称p1为p的高阶变异体。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可杀除变异体：若存在测试用例t，在变异体p1和原有程序p上的执行结果不一致，则称该变异体p1相对于测试用例集T是可杀除变异体。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存活变异体：若不存在任何测试用例t，使得变异体p1和原有程序p上的执行结果不一致，则称该变异体p1相当于测试用例集T是可存活变异体。一般通过设计新的测试用例可杀死一部分可存活测试用例，剩余的可存活变异体可能是等价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等价变异体：若变异体p1与原有程序p在语法上存在差异，但是在语义上与p一致，则称变异体p1是p的等价变异体。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本实验通过eclipse的Pitest插件对上次的实验做变异测试，来完善测试用例。</w:t>
      </w: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变异测试结果分析（</w:t>
      </w:r>
      <w:r>
        <w:rPr>
          <w:lang w:eastAsia="zh-CN"/>
        </w:rPr>
        <w:t>90</w:t>
      </w:r>
      <w:r>
        <w:rPr>
          <w:rFonts w:hint="eastAsia"/>
          <w:lang w:eastAsia="zh-CN"/>
        </w:rPr>
        <w:t>分）</w:t>
      </w:r>
    </w:p>
    <w:p>
      <w:pPr>
        <w:pStyle w:val="17"/>
        <w:numPr>
          <w:ilvl w:val="1"/>
          <w:numId w:val="1"/>
        </w:numPr>
        <w:ind w:firstLineChars="0"/>
        <w:rPr>
          <w:b/>
          <w:lang w:eastAsia="zh-CN"/>
        </w:rPr>
      </w:pPr>
      <w:r>
        <w:rPr>
          <w:rFonts w:hint="eastAsia"/>
          <w:b/>
          <w:lang w:eastAsia="zh-CN"/>
        </w:rPr>
        <w:t>测试用例运行结果</w:t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1885" cy="6178550"/>
            <wp:effectExtent l="0" t="0" r="1841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1"/>
          <w:numId w:val="1"/>
        </w:numPr>
        <w:ind w:firstLineChars="0"/>
        <w:rPr>
          <w:lang w:eastAsia="zh-CN"/>
        </w:rPr>
      </w:pPr>
      <w:bookmarkStart w:id="0" w:name="_Hlk9197599"/>
      <w:bookmarkStart w:id="1" w:name="_Hlk9197623"/>
      <w:r>
        <w:rPr>
          <w:rFonts w:hint="eastAsia"/>
          <w:b/>
          <w:lang w:eastAsia="zh-CN"/>
        </w:rPr>
        <w:t>变异测试运行结果</w:t>
      </w:r>
      <w:bookmarkEnd w:id="0"/>
    </w:p>
    <w:bookmarkEnd w:id="1"/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8235" cy="1320800"/>
            <wp:effectExtent l="0" t="0" r="1206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5695" cy="6701790"/>
            <wp:effectExtent l="0" t="0" r="146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67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1885" cy="5916295"/>
            <wp:effectExtent l="0" t="0" r="1841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3155" cy="6012180"/>
            <wp:effectExtent l="0" t="0" r="1714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变异覆盖结果</w:t>
      </w:r>
    </w:p>
    <w:p>
      <w:pPr>
        <w:tabs>
          <w:tab w:val="left" w:pos="1039"/>
        </w:tabs>
        <w:jc w:val="center"/>
        <w:rPr>
          <w:lang w:eastAsia="zh-CN"/>
        </w:rPr>
      </w:pP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2520" cy="2781300"/>
            <wp:effectExtent l="0" t="0" r="1778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变异覆盖分数截图（</w:t>
      </w:r>
      <w:r>
        <w:rPr>
          <w:rFonts w:hint="eastAsia"/>
          <w:color w:val="FF0000"/>
          <w:lang w:eastAsia="zh-CN"/>
        </w:rPr>
        <w:t>很重要</w:t>
      </w:r>
      <w:r>
        <w:rPr>
          <w:rFonts w:hint="eastAsia"/>
          <w:lang w:eastAsia="zh-CN"/>
        </w:rPr>
        <w:t>）</w:t>
      </w:r>
    </w:p>
    <w:p>
      <w:pPr>
        <w:tabs>
          <w:tab w:val="left" w:pos="1039"/>
        </w:tabs>
        <w:rPr>
          <w:lang w:eastAsia="zh-CN"/>
        </w:rPr>
      </w:pP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88710" cy="4443730"/>
            <wp:effectExtent l="0" t="0" r="254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8235" cy="4687570"/>
            <wp:effectExtent l="0" t="0" r="12065" b="177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89980" cy="1524000"/>
            <wp:effectExtent l="0" t="0" r="127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变异操作截图</w:t>
      </w:r>
    </w:p>
    <w:p>
      <w:pPr>
        <w:tabs>
          <w:tab w:val="left" w:pos="1039"/>
        </w:tabs>
      </w:pPr>
      <w:r>
        <w:drawing>
          <wp:inline distT="0" distB="0" distL="114300" distR="114300">
            <wp:extent cx="6192520" cy="5919470"/>
            <wp:effectExtent l="0" t="0" r="1778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5695" cy="5734685"/>
            <wp:effectExtent l="0" t="0" r="14605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477510"/>
            <wp:effectExtent l="0" t="0" r="184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656580"/>
            <wp:effectExtent l="0" t="0" r="1841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586730"/>
            <wp:effectExtent l="0" t="0" r="18415" b="139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3155" cy="5653405"/>
            <wp:effectExtent l="0" t="0" r="17145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8870" cy="5920740"/>
            <wp:effectExtent l="0" t="0" r="1143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3155" cy="3428365"/>
            <wp:effectExtent l="0" t="0" r="17145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rPr>
          <w:lang w:eastAsia="zh-CN"/>
        </w:rPr>
      </w:pP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激活算子和运行时间截图</w:t>
      </w:r>
    </w:p>
    <w:p>
      <w:pPr>
        <w:tabs>
          <w:tab w:val="left" w:pos="1039"/>
        </w:tabs>
        <w:rPr>
          <w:lang w:eastAsia="zh-CN"/>
        </w:rPr>
      </w:pPr>
    </w:p>
    <w:p>
      <w:pPr>
        <w:pStyle w:val="17"/>
        <w:numPr>
          <w:ilvl w:val="1"/>
          <w:numId w:val="1"/>
        </w:numPr>
        <w:ind w:firstLineChars="0"/>
        <w:rPr>
          <w:lang w:eastAsia="zh-CN"/>
        </w:rPr>
      </w:pPr>
      <w:bookmarkStart w:id="2" w:name="_Hlk9197565"/>
      <w:r>
        <w:rPr>
          <w:rFonts w:hint="eastAsia"/>
          <w:b/>
          <w:lang w:eastAsia="zh-CN"/>
        </w:rPr>
        <w:t>结果分析</w:t>
      </w:r>
      <w:bookmarkEnd w:id="2"/>
      <w:r>
        <w:rPr>
          <w:rFonts w:hint="eastAsia"/>
          <w:b/>
          <w:lang w:eastAsia="zh-CN"/>
        </w:rPr>
        <w:t>（蓝色部分为具体行的代码）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154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bookmarkStart w:id="3" w:name="grouporg.pitest.mutationtest.report.html.SourceFile@7cc586a8_15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changed conditional boundary</w:t>
            </w:r>
            <w:bookmarkEnd w:id="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widowControl w:val="0"/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intersects(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b0,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b1)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(b0 &lt;=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.lower)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(b1 &gt;=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(b0 &lt;=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&amp;&amp; b1 &gt;= b0);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b0 &lt;= this.lower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b0 &lt; this.lower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,在语义上没有改变，仍然能够正确输出是否相交，所以这个变异体与原有程序是等价的，因此状态是已存活，并且没有一个测试用例能够杀死这个变异体。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187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changed conditional boundary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widowControl w:val="0"/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constrain(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 = value;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contains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(value))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.upper)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value &gt; this.upper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value &gt;= this.upper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,在语义上没有改变，当值和upper相等时，无论取等与否都是返回的upper，所以变异体与原有程序是等价的，因此状态是已存活，并且没有一个测试用例能够杀死这个变异体。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190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changed conditional boundary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widowControl w:val="0"/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constrain(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 = value;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contains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(value))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.lower) 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value &lt; this.lower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value &lt;= this.lower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,在语义上没有改变，当值和lower相等时，无论取等与否都是返回的lower，所以变异体与原有程序是等价的，因此状态是已存活，并且没有一个测试用例能够杀死这个变异体。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173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 replaced boolean return with false for com/fhlxc/rangetest/Range::intersects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 replaced boolean return with true for com/fhlxc/rangetest/Range::intersects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widowControl w:val="0"/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intersects(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range) 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intersects(range.getLowerBound(), range.getUpperBound());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214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4" w:name="grouporg.pitest.mutationtest.report.html.SourceFile@e6516e_21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combine(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range1,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(range1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(range2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(l, u);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215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5" w:name="grouporg.pitest.mutationtest.report.html.SourceFile@e6516e_215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com/fhlxc/rangetest/Range::combine</w:t>
            </w:r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combine(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range1,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(range1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range2;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(range2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(l, u);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218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6" w:name="grouporg.pitest.mutationtest.report.html.SourceFile@e6516e_218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combine(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range1,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(range1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(range2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(l, u);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219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7" w:name="grouporg.pitest.mutationtest.report.html.SourceFile@e6516e_219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com/fhlxc/rangetest/Range::combine</w:t>
            </w:r>
            <w:bookmarkEnd w:id="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combine(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range1,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(range1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(range2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range1;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(l, u);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226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8" w:name="grouporg.pitest.mutationtest.report.html.SourceFile@e6516e_22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com/fhlxc/rangetest/Range::combine</w:t>
            </w:r>
            <w:bookmarkEnd w:id="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combine(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range1,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(range1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range2;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(range2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range1;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(range1.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range2.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Range(l, u);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243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9" w:name="grouporg.pitest.mutationtest.report.html.SourceFile@e6516e_243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244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10" w:name="grouporg.pitest.mutationtest.report.html.SourceFile@e6516e_24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com/fhlxc/rangetest/Range::expandToInclude</w:t>
            </w:r>
            <w:bookmarkEnd w:id="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246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11" w:name="grouporg.pitest.mutationtest.report.html.SourceFile@e6516e_24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11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&lt; range.getLowerBound())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247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12" w:name="grouporg.pitest.mutationtest.report.html.SourceFile@e6516e_247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com/fhlxc/rangetest/Range::expandToInclude</w:t>
            </w:r>
            <w:bookmarkEnd w:id="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Range(value, range.getUpperBound());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249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13" w:name="grouporg.pitest.mutationtest.report.html.SourceFile@e6516e_249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13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&gt; range.getUpperBound())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250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14" w:name="grouporg.pitest.mutationtest.report.html.SourceFile@e6516e_250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com/fhlxc/rangetest/Range::expandToInclude</w:t>
            </w:r>
            <w:bookmarkEnd w:id="1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Range(range.getLowerBound(),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253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15" w:name="grouporg.pitest.mutationtest.report.html.SourceFile@e6516e_253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com/fhlxc/rangetest/Range::expandToInclude</w:t>
            </w:r>
            <w:bookmarkEnd w:id="1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expandToInclude(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value);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270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16" w:name="grouporg.pitest.mutationtest.report.html.SourceFile@e6516e_270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lower = lower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+ upper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274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17" w:name="grouporg.pitest.mutationtest.report.html.SourceFile@e6516e_27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multiplication with division</w:t>
            </w:r>
          </w:p>
          <w:bookmarkEnd w:id="17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subtraction with addition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lower = range.getLowerBound()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lower = lower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+ upper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275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18" w:name="grouporg.pitest.mutationtest.report.html.SourceFile@e6516e_275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multiplication with division</w:t>
            </w:r>
          </w:p>
          <w:bookmarkEnd w:id="18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upper = range.getUpperBound()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lower = lower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+ upper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276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19" w:name="grouporg.pitest.mutationtest.report.html.SourceFile@e6516e_27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19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lower = lower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+ upper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277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1、2、3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20" w:name="grouporg.pitest.mutationtest.report.html.SourceFile@e6516e_277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division with multiplication</w:t>
            </w:r>
          </w:p>
          <w:bookmarkEnd w:id="20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division with multiplication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3.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lower = lower / 2.0 + upper / 2.0;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280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21" w:name="grouporg.pitest.mutationtest.report.html.SourceFile@e6516e_280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com/fhlxc/rangetest/Range::expand</w:t>
            </w:r>
            <w:bookmarkEnd w:id="2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200" w:firstLineChars="1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expand(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lowerMargin,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upperMargin)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(range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'range'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length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getLength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lower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- length * lowerMargin;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upper 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length * upperMargin;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(lower &gt; upper)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lower = lower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+ upper /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upper = lower;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Range(lower, upper);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292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22" w:name="grouporg.pitest.mutationtest.report.html.SourceFile@e6516e_292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com/fhlxc/rangetest/Range::shift</w:t>
            </w:r>
            <w:bookmarkEnd w:id="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  <w:shd w:val="clear" w:color="auto" w:fill="D4D4D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  <w:shd w:val="clear" w:color="auto" w:fill="D4D4D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  <w:shd w:val="clear" w:color="auto" w:fill="D4D4D4"/>
              </w:rPr>
              <w:t xml:space="preserve"> shift(base, delta,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  <w:shd w:val="clear" w:color="auto" w:fill="D4D4D4"/>
              </w:rPr>
              <w:t>false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  <w:shd w:val="clear" w:color="auto" w:fill="D4D4D4"/>
              </w:rPr>
              <w:t>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308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23" w:name="grouporg.pitest.mutationtest.report.html.SourceFile@e6516e_311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delta),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311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delta),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312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24" w:name="grouporg.pitest.mutationtest.report.html.SourceFile@e6516e_312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  <w:bookmarkEnd w:id="24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return value with null for com/fhlxc/rangetest/Range::shift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Range(base.getLowerBound() +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delta),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313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25" w:name="grouporg.pitest.mutationtest.report.html.SourceFile@e6516e_313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double addition with subtraction</w:t>
            </w:r>
            <w:bookmarkEnd w:id="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base.getUpperBound() + delta);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delta),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316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26" w:name="grouporg.pitest.mutationtest.report.html.SourceFile@e6516e_31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return value with null for com/fhlxc/rangetest/Range::shift</w:t>
            </w:r>
            <w:bookmarkEnd w:id="2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(allowZeroCrossing)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+ delta);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Range(shiftWithNoZeroCrossing(base.getLowerBound(),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delta),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shiftWithNoZeroCrossing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    delta));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332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27" w:name="grouporg.pitest.mutationtest.report.html.SourceFile@e6516e_332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27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private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shiftWithNoZeroCrossing(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&gt; 0.0)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 + delta;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333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28" w:name="grouporg.pitest.mutationtest.report.html.SourceFile@e6516e_333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  <w:bookmarkEnd w:id="28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return with 0.0d for com/fhlxc/rangetest/Range::shiftWithNoZeroCrossing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private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shiftWithNoZeroCrossing(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Math.max(value + delta, 0.0);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 + delta;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335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29" w:name="grouporg.pitest.mutationtest.report.html.SourceFile@e6516e_335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29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private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shiftWithNoZeroCrossing(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(value &lt; 0.0)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 + delta;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336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30" w:name="grouporg.pitest.mutationtest.report.html.SourceFile@e6516e_33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  <w:bookmarkEnd w:id="30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return with 0.0d for com/fhlxc/rangetest/Range::shiftWithNoZeroCrossing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private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shiftWithNoZeroCrossing(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Math.min(value + delta, 0.0);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 + delta;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339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31" w:name="grouporg.pitest.mutationtest.report.html.SourceFile@e6516e_339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addition with subtraction</w:t>
            </w:r>
          </w:p>
          <w:bookmarkEnd w:id="31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return with 0.0d for com/fhlxc/rangetest/Range::shiftWithNoZeroCrossing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private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shiftWithNoZeroCrossing(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delta)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max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Math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min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(value + delta,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0.0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value + delta;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354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2" w:name="grouporg.pitest.mutationtest.report.html.SourceFile@e6516e_35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3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scale(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factor)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(factor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"Negative 'factor'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357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33" w:name="grouporg.pitest.mutationtest.report.html.SourceFile@e6516e_357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changed conditional boundary</w:t>
            </w:r>
          </w:p>
          <w:bookmarkEnd w:id="33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negated conditional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scale(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factor)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(factor &lt; 0)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"Negative 'factor'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360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34" w:name="grouporg.pitest.mutationtest.report.html.SourceFile@e6516e_360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double multiplication with division</w:t>
            </w:r>
          </w:p>
          <w:bookmarkEnd w:id="34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return value with null for com/fhlxc/rangetest/Range::scale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scale(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factor)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(factor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"Negative 'factor'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Range(base.getLowerBound() * factor,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361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5" w:name="grouporg.pitest.mutationtest.report.html.SourceFile@e6516e_361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double multiplication with division</w:t>
            </w:r>
            <w:bookmarkEnd w:id="3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static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scale(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base,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factor)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(base ==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null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"Null 'base'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(factor &lt;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0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throw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IllegalArgumentException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color w:val="DC322F"/>
                <w:sz w:val="20"/>
                <w:szCs w:val="24"/>
              </w:rPr>
              <w:t>"Negative 'factor' argument."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new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(base.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 * factor,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base.getUpperBound() * factor);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372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6" w:name="grouporg.pitest.mutationtest.report.html.SourceFile@e6516e_372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Range))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373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7" w:name="grouporg.pitest.mutationtest.report.html.SourceFile@e6516e_373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boolean return with true for com/fhlxc/rangetest/Range::equals</w:t>
            </w:r>
            <w:bookmarkEnd w:id="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376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8" w:name="grouporg.pitest.mutationtest.report.html.SourceFile@e6516e_37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3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.lower == range.lower))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377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39" w:name="grouporg.pitest.mutationtest.report.html.SourceFile@e6516e_377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boolean return with true for com/fhlxc/rangetest/Range::equals</w:t>
            </w:r>
            <w:bookmarkEnd w:id="3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379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40" w:name="grouporg.pitest.mutationtest.report.html.SourceFile@e6516e_379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negated conditional</w:t>
            </w:r>
            <w:bookmarkEnd w:id="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.upper == range.upper))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380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41" w:name="grouporg.pitest.mutationtest.report.html.SourceFile@e6516e_380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boolean return with true for com/fhlxc/rangetest/Range::equals</w:t>
            </w:r>
            <w:bookmarkEnd w:id="4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382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42" w:name="grouporg.pitest.mutationtest.report.html.SourceFile@e6516e_382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boolean return with false for com/fhlxc/rangetest/Range::equals</w:t>
            </w:r>
            <w:bookmarkEnd w:id="4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equals(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Object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obj)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(!(obj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instanceof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 = 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obj;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==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false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true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394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43" w:name="grouporg.pitest.mutationtest.report.html.SourceFile@e6516e_39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Unsigned Shift Right with Shift Left</w:t>
            </w:r>
          </w:p>
          <w:bookmarkEnd w:id="43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XOR with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hashCode()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long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temp;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result = (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(temp ^ (temp &gt;&gt;&gt; 32));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result =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29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* result + 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) (temp ^ (temp &gt;&gt;&gt;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32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396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1、2、3、4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bookmarkStart w:id="44" w:name="grouporg.pitest.mutationtest.report.html.SourceFile@e6516e_396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integer multiplication with division</w:t>
            </w:r>
          </w:p>
          <w:bookmarkEnd w:id="44"/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Unsigned Shift Right with Shift Left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3.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XOR with AND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4.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integer addition with subtraction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hashCode()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long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temp;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result = 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) (temp ^ (temp &gt;&gt;&gt;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32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result = 29 * result + (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>) (temp ^ (temp &gt;&gt;&gt; 32));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397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bookmarkStart w:id="45" w:name="grouporg.pitest.mutationtest.report.html.SourceFile@e6516e_397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replaced int return with 0 for com/fhlxc/rangetest/Range::hashCode</w:t>
            </w:r>
            <w:bookmarkEnd w:id="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hashCode()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long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temp;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result = 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) (temp ^ (temp &gt;&gt;&gt;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32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temp = 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doubleToLongBits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  <w:shd w:val="clear" w:color="auto" w:fill="D4D4D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result =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29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* result + 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int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) (temp ^ (temp &gt;&gt;&gt; </w:t>
            </w:r>
            <w:r>
              <w:rPr>
                <w:rFonts w:hint="default" w:ascii="Monospace" w:hAnsi="Monospace" w:eastAsia="Monospace"/>
                <w:color w:val="6C71C4"/>
                <w:sz w:val="20"/>
                <w:szCs w:val="24"/>
              </w:rPr>
              <w:t>32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0000FF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0000FF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widowControl w:val="0"/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</w:p>
        </w:tc>
      </w:tr>
    </w:tbl>
    <w:p>
      <w:pPr>
        <w:tabs>
          <w:tab w:val="left" w:pos="1039"/>
        </w:tabs>
        <w:rPr>
          <w:b/>
          <w:bCs/>
          <w:lang w:eastAsia="zh-CN"/>
        </w:rPr>
      </w:pPr>
    </w:p>
    <w:p>
      <w:pPr>
        <w:pStyle w:val="2"/>
        <w:rPr>
          <w:rFonts w:hint="eastAsia" w:cs="Arial"/>
          <w:szCs w:val="20"/>
          <w:lang w:eastAsia="zh-CN"/>
        </w:rPr>
      </w:pPr>
      <w:r>
        <w:rPr>
          <w:rFonts w:hint="eastAsia"/>
          <w:lang w:eastAsia="zh-CN"/>
        </w:rPr>
        <w:t>你的感受（</w:t>
      </w:r>
      <w:r>
        <w:rPr>
          <w:lang w:eastAsia="zh-CN"/>
        </w:rPr>
        <w:t>5</w:t>
      </w:r>
      <w:r>
        <w:rPr>
          <w:rFonts w:hint="eastAsia"/>
          <w:lang w:eastAsia="zh-CN"/>
        </w:rPr>
        <w:t>分）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这种测试方式很不一样，颠覆了一直以来我对测试的想法，竟然能反过来，用测试用例用在错误的程序上，得出与正确的程序不一样的结果，表示杀死了这个错误，这个想法真的很别样。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经过这次的实验，开阔了自己的思路，原来还能这么做测试。此外，亲身的使用变异测试工具，让我对这个方法更加的熟悉了，它具体是什么样的东西，在脑中也更加清晰了。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从中，也发现变异测试很依赖变异算子，一些算子在有些情况下，能发现一些潜在的问题，例如返回空指针、取反条件等等。然后，其对等价变异体处理力度不大，仍然存活的变异，分两种，一是测试用例没有涉及到，二是不存在用例能够区分，显然是不可能所有的测试用例都去跑一下，简单的程序还好，一眼能看出语义一致，那么针对复杂的呢？有没有什么分析的方法或者思路，能够验证它是等价变异体呢？</w:t>
      </w:r>
      <w:bookmarkStart w:id="46" w:name="_GoBack"/>
      <w:bookmarkEnd w:id="46"/>
    </w:p>
    <w:p>
      <w:pPr>
        <w:rPr>
          <w:lang w:eastAsia="zh-CN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Page"/>
      </w:footnotePr>
      <w:pgSz w:w="12242" w:h="15842"/>
      <w:pgMar w:top="1040" w:right="1440" w:bottom="1440" w:left="10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2010600030101010101"/>
    <w:charset w:val="00"/>
    <w:family w:val="auto"/>
    <w:pitch w:val="default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">
    <w:altName w:val="Times New Roman"/>
    <w:panose1 w:val="00000000000000000000"/>
    <w:charset w:val="00"/>
    <w:family w:val="roman"/>
    <w:pitch w:val="default"/>
    <w:sig w:usb0="00000000" w:usb1="00000000" w:usb2="00000000" w:usb3="00000000" w:csb0="00000093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华文中宋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1</w:t>
    </w:r>
    <w:r>
      <w:rPr>
        <w:rStyle w:val="13"/>
      </w:rPr>
      <w:fldChar w:fldCharType="end"/>
    </w: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/>
      <w:jc w:val="right"/>
      <w:rPr>
        <w:bCs/>
        <w:sz w:val="21"/>
        <w:szCs w:val="21"/>
        <w:lang w:eastAsia="zh-CN"/>
      </w:rPr>
    </w:pPr>
    <w:r>
      <w:rPr>
        <w:rFonts w:hint="eastAsia" w:ascii="Calibri" w:hAnsi="Calibri"/>
        <w:bCs/>
        <w:sz w:val="21"/>
        <w:szCs w:val="21"/>
        <w:lang w:eastAsia="zh-CN"/>
      </w:rPr>
      <w:t>软件质量保证与测试</w:t>
    </w:r>
    <w:r>
      <w:rPr>
        <w:rFonts w:ascii="Calibri" w:hAnsi="Calibri"/>
        <w:bCs/>
        <w:sz w:val="21"/>
        <w:szCs w:val="21"/>
        <w:lang w:eastAsia="zh-CN"/>
      </w:rPr>
      <w:t>-2020</w:t>
    </w:r>
    <w:r>
      <w:rPr>
        <w:rFonts w:hint="eastAsia" w:ascii="Calibri" w:hAnsi="Calibri"/>
        <w:bCs/>
        <w:sz w:val="21"/>
        <w:szCs w:val="21"/>
        <w:lang w:eastAsia="zh-CN"/>
      </w:rPr>
      <w:t>年春季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94E33"/>
    <w:multiLevelType w:val="multilevel"/>
    <w:tmpl w:val="45394E33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default" w:ascii="Helvetica" w:hAnsi="Helvetica"/>
        <w:b/>
        <w:i w:val="0"/>
        <w:sz w:val="22"/>
        <w:szCs w:val="22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i w:val="0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i w:val="0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37201"/>
    <w:rsid w:val="001B6AC1"/>
    <w:rsid w:val="00203D19"/>
    <w:rsid w:val="00285DD0"/>
    <w:rsid w:val="00286B26"/>
    <w:rsid w:val="002C08BF"/>
    <w:rsid w:val="00300EF0"/>
    <w:rsid w:val="0032595A"/>
    <w:rsid w:val="0036060E"/>
    <w:rsid w:val="00363616"/>
    <w:rsid w:val="003D4AE5"/>
    <w:rsid w:val="004A36A0"/>
    <w:rsid w:val="005638EA"/>
    <w:rsid w:val="00612D94"/>
    <w:rsid w:val="006262FD"/>
    <w:rsid w:val="00684C00"/>
    <w:rsid w:val="007178FD"/>
    <w:rsid w:val="00752626"/>
    <w:rsid w:val="007D127C"/>
    <w:rsid w:val="007E4DA2"/>
    <w:rsid w:val="00867235"/>
    <w:rsid w:val="00871B9E"/>
    <w:rsid w:val="00946398"/>
    <w:rsid w:val="00A12FCC"/>
    <w:rsid w:val="00A8013C"/>
    <w:rsid w:val="00AC52DE"/>
    <w:rsid w:val="00B02CA0"/>
    <w:rsid w:val="00B14B0A"/>
    <w:rsid w:val="00B276A3"/>
    <w:rsid w:val="00BE49E5"/>
    <w:rsid w:val="00C73BE8"/>
    <w:rsid w:val="00CA1606"/>
    <w:rsid w:val="00D238B8"/>
    <w:rsid w:val="00DA6558"/>
    <w:rsid w:val="00DB6FA4"/>
    <w:rsid w:val="00DC6409"/>
    <w:rsid w:val="00DD7078"/>
    <w:rsid w:val="00E36A1A"/>
    <w:rsid w:val="00F03F0F"/>
    <w:rsid w:val="00F9758E"/>
    <w:rsid w:val="00FB28A7"/>
    <w:rsid w:val="00FF4CAB"/>
    <w:rsid w:val="075D3DDE"/>
    <w:rsid w:val="0C941D56"/>
    <w:rsid w:val="2FFEC322"/>
    <w:rsid w:val="3FF522C9"/>
    <w:rsid w:val="48DC58E9"/>
    <w:rsid w:val="6D535020"/>
    <w:rsid w:val="6E7A96D2"/>
    <w:rsid w:val="73EFE5CF"/>
    <w:rsid w:val="73FDD263"/>
    <w:rsid w:val="7DCFF747"/>
    <w:rsid w:val="9C93CF05"/>
    <w:rsid w:val="BAF9D948"/>
    <w:rsid w:val="EF7FB0ED"/>
    <w:rsid w:val="FA5D1F28"/>
    <w:rsid w:val="FD118541"/>
    <w:rsid w:val="FF7FF4BB"/>
    <w:rsid w:val="FFD7F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Palatino" w:hAnsi="Palatino" w:eastAsia="宋体" w:cs="Times New Roman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jc w:val="left"/>
      <w:outlineLvl w:val="0"/>
    </w:pPr>
    <w:rPr>
      <w:rFonts w:ascii="Helvetica" w:hAnsi="Helvetica" w:cs="Arial"/>
      <w:b/>
      <w:bCs/>
      <w:smallCaps/>
      <w:kern w:val="32"/>
      <w:sz w:val="22"/>
      <w:szCs w:val="20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20"/>
    <w:qFormat/>
    <w:uiPriority w:val="0"/>
    <w:pPr>
      <w:jc w:val="left"/>
    </w:pPr>
  </w:style>
  <w:style w:type="paragraph" w:styleId="4">
    <w:name w:val="Date"/>
    <w:basedOn w:val="1"/>
    <w:next w:val="1"/>
    <w:link w:val="18"/>
    <w:qFormat/>
    <w:uiPriority w:val="0"/>
    <w:pPr>
      <w:ind w:left="100" w:leftChars="2500"/>
    </w:pPr>
  </w:style>
  <w:style w:type="paragraph" w:styleId="5">
    <w:name w:val="Balloon Text"/>
    <w:basedOn w:val="1"/>
    <w:link w:val="19"/>
    <w:qFormat/>
    <w:uiPriority w:val="0"/>
    <w:pPr>
      <w:spacing w:before="0" w:after="0"/>
    </w:pPr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7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iPriority w:val="0"/>
    <w:rPr>
      <w:sz w:val="24"/>
    </w:rPr>
  </w:style>
  <w:style w:type="paragraph" w:styleId="9">
    <w:name w:val="annotation subject"/>
    <w:basedOn w:val="3"/>
    <w:next w:val="3"/>
    <w:link w:val="21"/>
    <w:qFormat/>
    <w:uiPriority w:val="0"/>
    <w:rPr>
      <w:b/>
      <w:bCs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styleId="14">
    <w:name w:val="annotation reference"/>
    <w:basedOn w:val="12"/>
    <w:qFormat/>
    <w:uiPriority w:val="0"/>
    <w:rPr>
      <w:sz w:val="21"/>
      <w:szCs w:val="21"/>
    </w:rPr>
  </w:style>
  <w:style w:type="character" w:customStyle="1" w:styleId="15">
    <w:name w:val="页眉 字符"/>
    <w:basedOn w:val="12"/>
    <w:link w:val="7"/>
    <w:uiPriority w:val="0"/>
    <w:rPr>
      <w:rFonts w:ascii="Palatino" w:hAnsi="Palatino"/>
      <w:sz w:val="18"/>
      <w:szCs w:val="18"/>
      <w:lang w:eastAsia="en-US"/>
    </w:rPr>
  </w:style>
  <w:style w:type="table" w:customStyle="1" w:styleId="16">
    <w:name w:val="网格型1"/>
    <w:basedOn w:val="10"/>
    <w:qFormat/>
    <w:uiPriority w:val="0"/>
    <w:pPr>
      <w:widowControl w:val="0"/>
      <w:jc w:val="both"/>
    </w:pPr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日期 字符"/>
    <w:basedOn w:val="12"/>
    <w:link w:val="4"/>
    <w:qFormat/>
    <w:uiPriority w:val="0"/>
    <w:rPr>
      <w:rFonts w:ascii="Palatino" w:hAnsi="Palatino"/>
      <w:szCs w:val="24"/>
      <w:lang w:eastAsia="en-US"/>
    </w:rPr>
  </w:style>
  <w:style w:type="character" w:customStyle="1" w:styleId="19">
    <w:name w:val="批注框文本 字符"/>
    <w:basedOn w:val="12"/>
    <w:link w:val="5"/>
    <w:qFormat/>
    <w:uiPriority w:val="0"/>
    <w:rPr>
      <w:rFonts w:ascii="Palatino" w:hAnsi="Palatino"/>
      <w:sz w:val="18"/>
      <w:szCs w:val="18"/>
      <w:lang w:eastAsia="en-US"/>
    </w:rPr>
  </w:style>
  <w:style w:type="character" w:customStyle="1" w:styleId="20">
    <w:name w:val="批注文字 字符"/>
    <w:basedOn w:val="12"/>
    <w:link w:val="3"/>
    <w:qFormat/>
    <w:uiPriority w:val="0"/>
    <w:rPr>
      <w:rFonts w:ascii="Palatino" w:hAnsi="Palatino"/>
      <w:szCs w:val="24"/>
      <w:lang w:eastAsia="en-US"/>
    </w:rPr>
  </w:style>
  <w:style w:type="character" w:customStyle="1" w:styleId="21">
    <w:name w:val="批注主题 字符"/>
    <w:basedOn w:val="20"/>
    <w:link w:val="9"/>
    <w:qFormat/>
    <w:uiPriority w:val="0"/>
    <w:rPr>
      <w:rFonts w:ascii="Palatino" w:hAnsi="Palatino"/>
      <w:b/>
      <w:bCs/>
      <w:szCs w:val="24"/>
      <w:lang w:eastAsia="en-US"/>
    </w:rPr>
  </w:style>
  <w:style w:type="paragraph" w:customStyle="1" w:styleId="22">
    <w:name w:val="Revision"/>
    <w:hidden/>
    <w:semiHidden/>
    <w:qFormat/>
    <w:uiPriority w:val="99"/>
    <w:rPr>
      <w:rFonts w:ascii="Palatino" w:hAnsi="Palatino" w:eastAsia="宋体" w:cs="Times New Roman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Pages>4</Pages>
  <Words>96</Words>
  <Characters>553</Characters>
  <Lines>4</Lines>
  <Paragraphs>1</Paragraphs>
  <TotalTime>15</TotalTime>
  <ScaleCrop>false</ScaleCrop>
  <LinksUpToDate>false</LinksUpToDate>
  <CharactersWithSpaces>648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2019-05-21T03:52:00Z</dcterms:created>
  <dc:creator>回眸的瞬间1383015657</dc:creator>
  <cp:lastModifiedBy>苦花</cp:lastModifiedBy>
  <dcterms:modified xsi:type="dcterms:W3CDTF">2020-04-20T22:01:53Z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